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3D43" w:rsidRDefault="004F7ABF" w:rsidP="005D24A4">
      <w:pPr>
        <w:spacing w:after="200" w:line="276" w:lineRule="auto"/>
        <w:rPr>
          <w:sz w:val="2"/>
          <w:szCs w:val="2"/>
        </w:rPr>
      </w:pPr>
      <w:r>
        <w:rPr>
          <w:sz w:val="2"/>
          <w:szCs w:val="2"/>
        </w:rPr>
        <w:t>²</w:t>
      </w:r>
    </w:p>
    <w:p w:rsidR="00D72A0E" w:rsidRDefault="00D72A0E" w:rsidP="00D72A0E">
      <w:pPr>
        <w:spacing w:after="200" w:line="276" w:lineRule="auto"/>
        <w:jc w:val="center"/>
        <w:rPr>
          <w:rFonts w:asciiTheme="minorHAnsi" w:eastAsiaTheme="minorHAnsi" w:hAnsiTheme="minorHAnsi" w:cstheme="minorBidi"/>
          <w:b/>
          <w:bCs/>
          <w:sz w:val="36"/>
          <w:szCs w:val="36"/>
          <w:u w:val="single"/>
          <w:lang w:eastAsia="en-US"/>
        </w:rPr>
      </w:pPr>
      <w:r w:rsidRPr="00E976E8">
        <w:rPr>
          <w:rFonts w:asciiTheme="minorHAnsi" w:eastAsiaTheme="minorHAnsi" w:hAnsiTheme="minorHAnsi" w:cstheme="minorBidi"/>
          <w:b/>
          <w:bCs/>
          <w:sz w:val="36"/>
          <w:szCs w:val="36"/>
          <w:u w:val="single"/>
          <w:lang w:eastAsia="en-US"/>
        </w:rPr>
        <w:t>ATTESTATION DE STAGE</w:t>
      </w:r>
    </w:p>
    <w:p w:rsidR="00D72A0E" w:rsidRDefault="00D72A0E" w:rsidP="00D72A0E">
      <w:pPr>
        <w:spacing w:line="360" w:lineRule="auto"/>
        <w:jc w:val="center"/>
        <w:rPr>
          <w:rFonts w:asciiTheme="minorHAnsi" w:eastAsiaTheme="minorHAnsi" w:hAnsiTheme="minorHAnsi" w:cstheme="minorBidi"/>
          <w:b/>
          <w:bCs/>
          <w:sz w:val="20"/>
          <w:szCs w:val="20"/>
          <w:u w:val="single"/>
          <w:lang w:eastAsia="en-US"/>
        </w:rPr>
      </w:pPr>
    </w:p>
    <w:p w:rsidR="00F617B9" w:rsidRPr="008228F8" w:rsidRDefault="00F617B9" w:rsidP="00D72A0E">
      <w:pPr>
        <w:spacing w:line="360" w:lineRule="auto"/>
        <w:jc w:val="center"/>
        <w:rPr>
          <w:rFonts w:asciiTheme="minorHAnsi" w:eastAsiaTheme="minorHAnsi" w:hAnsiTheme="minorHAnsi" w:cstheme="minorBidi"/>
          <w:b/>
          <w:bCs/>
          <w:sz w:val="20"/>
          <w:szCs w:val="20"/>
          <w:u w:val="single"/>
          <w:lang w:eastAsia="en-US"/>
        </w:rPr>
      </w:pPr>
    </w:p>
    <w:p w:rsidR="00D72A0E" w:rsidRPr="00652C30" w:rsidRDefault="00D72A0E" w:rsidP="00D72A0E">
      <w:pPr>
        <w:rPr>
          <w:sz w:val="2"/>
          <w:szCs w:val="2"/>
        </w:rPr>
      </w:pPr>
    </w:p>
    <w:p w:rsidR="00D72A0E" w:rsidRDefault="00D72A0E" w:rsidP="00D72A0E">
      <w:pPr>
        <w:rPr>
          <w:sz w:val="20"/>
          <w:lang w:bidi="ar-MA"/>
        </w:rPr>
      </w:pPr>
    </w:p>
    <w:p w:rsidR="00076A14" w:rsidRDefault="00D72A0E" w:rsidP="00A4556C">
      <w:pPr>
        <w:pStyle w:val="Retraitcorpsdetexte"/>
        <w:spacing w:line="480" w:lineRule="auto"/>
        <w:ind w:left="-142" w:right="-1" w:firstLine="568"/>
        <w:rPr>
          <w:rFonts w:asciiTheme="minorHAnsi" w:eastAsiaTheme="minorHAnsi" w:hAnsiTheme="minorHAnsi" w:cstheme="minorBidi"/>
          <w:snapToGrid/>
          <w:sz w:val="32"/>
          <w:szCs w:val="32"/>
        </w:rPr>
      </w:pPr>
      <w:r w:rsidRPr="00394C32">
        <w:rPr>
          <w:rFonts w:asciiTheme="minorHAnsi" w:eastAsiaTheme="minorHAnsi" w:hAnsiTheme="minorHAnsi" w:cstheme="minorBidi"/>
          <w:snapToGrid/>
          <w:sz w:val="32"/>
          <w:szCs w:val="32"/>
        </w:rPr>
        <w:t xml:space="preserve">${attestation_text}</w:t>
      </w:r>
      <w:r w:rsidR="00246CDA">
        <w:rPr>
          <w:rFonts w:asciiTheme="minorHAnsi" w:eastAsiaTheme="minorHAnsi" w:hAnsiTheme="minorHAnsi" w:cstheme="minorBidi"/>
          <w:snapToGrid/>
          <w:sz w:val="32"/>
          <w:szCs w:val="32"/>
        </w:rPr>
        <w:t xml:space="preserve"/>
      </w:r>
      <w:r w:rsidRPr="00394C32">
        <w:rPr>
          <w:rFonts w:asciiTheme="minorHAnsi" w:eastAsiaTheme="minorHAnsi" w:hAnsiTheme="minorHAnsi" w:cstheme="minorBidi"/>
          <w:snapToGrid/>
          <w:sz w:val="32"/>
          <w:szCs w:val="32"/>
        </w:rPr>
        <w:t xml:space="preserve"/>
      </w:r>
      <w:r w:rsidR="00246CDA">
        <w:rPr>
          <w:rFonts w:asciiTheme="minorHAnsi" w:eastAsiaTheme="minorHAnsi" w:hAnsiTheme="minorHAnsi" w:cstheme="minorBidi"/>
          <w:snapToGrid/>
          <w:sz w:val="32"/>
          <w:szCs w:val="32"/>
        </w:rPr>
        <w:t/>
      </w:r>
      <w:r w:rsidRPr="00394C32">
        <w:rPr>
          <w:rFonts w:asciiTheme="minorHAnsi" w:eastAsiaTheme="minorHAnsi" w:hAnsiTheme="minorHAnsi" w:cstheme="minorBidi"/>
          <w:snapToGrid/>
          <w:sz w:val="32"/>
          <w:szCs w:val="32"/>
        </w:rPr>
        <w:t xml:space="preserve"/>
      </w:r>
      <w:r w:rsidRPr="00A07F19">
        <w:rPr>
          <w:rFonts w:asciiTheme="minorHAnsi" w:eastAsiaTheme="minorHAnsi" w:hAnsiTheme="minorHAnsi" w:cstheme="minorBidi"/>
          <w:snapToGrid/>
          <w:sz w:val="32"/>
          <w:szCs w:val="32"/>
        </w:rPr>
        <w:t/>
      </w:r>
      <w:r w:rsidR="00246CDA">
        <w:rPr>
          <w:rFonts w:asciiTheme="minorHAnsi" w:eastAsiaTheme="minorHAnsi" w:hAnsiTheme="minorHAnsi" w:cstheme="minorBidi"/>
          <w:snapToGrid/>
          <w:sz w:val="32"/>
          <w:szCs w:val="32"/>
        </w:rPr>
        <w:t/>
      </w:r>
      <w:r w:rsidRPr="00A07F19">
        <w:rPr>
          <w:rFonts w:asciiTheme="minorHAnsi" w:eastAsiaTheme="minorHAnsi" w:hAnsiTheme="minorHAnsi" w:cstheme="minorBidi"/>
          <w:snapToGrid/>
          <w:sz w:val="32"/>
          <w:szCs w:val="32"/>
        </w:rPr>
        <w:t xml:space="preserve"/>
      </w:r>
      <w:r>
        <w:rPr>
          <w:rFonts w:asciiTheme="minorHAnsi" w:eastAsiaTheme="minorHAnsi" w:hAnsiTheme="minorHAnsi" w:cstheme="minorBidi"/>
          <w:snapToGrid/>
          <w:sz w:val="32"/>
          <w:szCs w:val="32"/>
        </w:rPr>
        <w:t xml:space="preserve"/>
      </w:r>
      <w:r w:rsidRPr="00A07F19">
        <w:rPr>
          <w:rFonts w:asciiTheme="minorHAnsi" w:eastAsiaTheme="minorHAnsi" w:hAnsiTheme="minorHAnsi" w:cstheme="minorBidi"/>
          <w:snapToGrid/>
          <w:sz w:val="32"/>
          <w:szCs w:val="32"/>
        </w:rPr>
        <w:t xml:space="preserve"/>
      </w:r>
      <w:r>
        <w:rPr>
          <w:rFonts w:asciiTheme="minorHAnsi" w:eastAsiaTheme="minorHAnsi" w:hAnsiTheme="minorHAnsi" w:cstheme="minorBidi"/>
          <w:snapToGrid/>
          <w:sz w:val="32"/>
          <w:szCs w:val="32"/>
        </w:rPr>
        <w:t/>
      </w:r>
      <w:r w:rsidRPr="002B3ED2">
        <w:rPr>
          <w:rFonts w:asciiTheme="minorHAnsi" w:eastAsiaTheme="minorHAnsi" w:hAnsiTheme="minorHAnsi" w:cstheme="minorBidi"/>
          <w:snapToGrid/>
          <w:sz w:val="32"/>
          <w:szCs w:val="32"/>
          <w:vertAlign w:val="superscript"/>
        </w:rPr>
        <w:t/>
      </w:r>
      <w:r w:rsidRPr="00A07F19">
        <w:rPr>
          <w:rFonts w:asciiTheme="minorHAnsi" w:eastAsiaTheme="minorHAnsi" w:hAnsiTheme="minorHAnsi" w:cstheme="minorBidi"/>
          <w:snapToGrid/>
          <w:sz w:val="32"/>
          <w:szCs w:val="32"/>
        </w:rPr>
        <w:t xml:space="preserve"/>
      </w:r>
      <w:r>
        <w:rPr>
          <w:rFonts w:asciiTheme="minorHAnsi" w:eastAsiaTheme="minorHAnsi" w:hAnsiTheme="minorHAnsi" w:cstheme="minorBidi"/>
          <w:snapToGrid/>
          <w:sz w:val="32"/>
          <w:szCs w:val="32"/>
        </w:rPr>
        <w:t xml:space="preserve"/>
      </w:r>
      <w:r w:rsidR="00246CDA">
        <w:rPr>
          <w:rFonts w:asciiTheme="minorHAnsi" w:eastAsiaTheme="minorHAnsi" w:hAnsiTheme="minorHAnsi" w:cstheme="minorBidi"/>
          <w:snapToGrid/>
          <w:sz w:val="32"/>
          <w:szCs w:val="32"/>
        </w:rPr>
        <w:t/>
      </w:r>
      <w:r w:rsidR="00A4556C">
        <w:rPr>
          <w:rFonts w:asciiTheme="minorHAnsi" w:eastAsiaTheme="minorHAnsi" w:hAnsiTheme="minorHAnsi" w:cstheme="minorBidi"/>
          <w:snapToGrid/>
          <w:sz w:val="32"/>
          <w:szCs w:val="32"/>
        </w:rPr>
        <w:t xml:space="preserve"/>
      </w:r>
      <w:r w:rsidR="00246CDA">
        <w:rPr>
          <w:rFonts w:asciiTheme="minorHAnsi" w:eastAsiaTheme="minorHAnsi" w:hAnsiTheme="minorHAnsi" w:cstheme="minorBidi"/>
          <w:snapToGrid/>
          <w:sz w:val="32"/>
          <w:szCs w:val="32"/>
        </w:rPr>
        <w:t/>
      </w:r>
      <w:r w:rsidRPr="00A07F19">
        <w:rPr>
          <w:rFonts w:asciiTheme="minorHAnsi" w:eastAsiaTheme="minorHAnsi" w:hAnsiTheme="minorHAnsi" w:cstheme="minorBidi"/>
          <w:snapToGrid/>
          <w:sz w:val="32"/>
          <w:szCs w:val="32"/>
        </w:rPr>
        <w:t/>
      </w:r>
      <w:r w:rsidR="00076A14">
        <w:rPr>
          <w:rFonts w:asciiTheme="minorHAnsi" w:eastAsiaTheme="minorHAnsi" w:hAnsiTheme="minorHAnsi" w:cstheme="minorBidi"/>
          <w:snapToGrid/>
          <w:sz w:val="32"/>
          <w:szCs w:val="32"/>
        </w:rPr>
        <w:t xml:space="preserve"/>
      </w:r>
      <w:r w:rsidR="00A4556C">
        <w:rPr>
          <w:rFonts w:asciiTheme="minorHAnsi" w:eastAsiaTheme="minorHAnsi" w:hAnsiTheme="minorHAnsi" w:cstheme="minorBidi"/>
          <w:snapToGrid/>
          <w:sz w:val="32"/>
          <w:szCs w:val="32"/>
        </w:rPr>
        <w:t/>
      </w:r>
      <w:r w:rsidR="00076A14">
        <w:rPr>
          <w:rFonts w:asciiTheme="minorHAnsi" w:eastAsiaTheme="minorHAnsi" w:hAnsiTheme="minorHAnsi" w:cstheme="minorBidi"/>
          <w:snapToGrid/>
          <w:sz w:val="32"/>
          <w:szCs w:val="32"/>
        </w:rPr>
        <w:t xml:space="preserve"/>
      </w:r>
    </w:p>
    <w:p w:rsidR="00D72A0E" w:rsidRDefault="00D72A0E" w:rsidP="00076A14">
      <w:pPr>
        <w:pStyle w:val="Retraitcorpsdetexte"/>
        <w:spacing w:line="480" w:lineRule="auto"/>
        <w:ind w:left="-142" w:right="-1" w:firstLine="568"/>
        <w:rPr>
          <w:rFonts w:asciiTheme="minorHAnsi" w:eastAsiaTheme="minorHAnsi" w:hAnsiTheme="minorHAnsi" w:cstheme="minorBidi"/>
          <w:snapToGrid/>
          <w:sz w:val="32"/>
          <w:szCs w:val="32"/>
        </w:rPr>
      </w:pPr>
      <w:r w:rsidRPr="00394C32">
        <w:rPr>
          <w:rFonts w:asciiTheme="minorHAnsi" w:eastAsiaTheme="minorHAnsi" w:hAnsiTheme="minorHAnsi" w:cstheme="minorBidi"/>
          <w:snapToGrid/>
          <w:sz w:val="32"/>
          <w:szCs w:val="32"/>
        </w:rPr>
        <w:t>${closing_text}</w:t>
      </w:r>
      <w:r w:rsidR="002B3ED2">
        <w:rPr>
          <w:rFonts w:asciiTheme="minorHAnsi" w:eastAsiaTheme="minorHAnsi" w:hAnsiTheme="minorHAnsi" w:cstheme="minorBidi"/>
          <w:snapToGrid/>
          <w:sz w:val="32"/>
          <w:szCs w:val="32"/>
        </w:rPr>
        <w:t/>
      </w:r>
      <w:r w:rsidRPr="00394C32">
        <w:rPr>
          <w:rFonts w:asciiTheme="minorHAnsi" w:eastAsiaTheme="minorHAnsi" w:hAnsiTheme="minorHAnsi" w:cstheme="minorBidi"/>
          <w:snapToGrid/>
          <w:sz w:val="32"/>
          <w:szCs w:val="32"/>
        </w:rPr>
        <w:t xml:space="preserve"/>
      </w:r>
      <w:r w:rsidR="00A4556C">
        <w:rPr>
          <w:rFonts w:asciiTheme="minorHAnsi" w:eastAsiaTheme="minorHAnsi" w:hAnsiTheme="minorHAnsi" w:cstheme="minorBidi"/>
          <w:snapToGrid/>
          <w:sz w:val="32"/>
          <w:szCs w:val="32"/>
        </w:rPr>
        <w:t/>
      </w:r>
    </w:p>
    <w:sectPr w:rsidR="005555C9" w:rsidSect="00C9785D">
      <w:headerReference w:type="default" r:id="rId8"/>
      <w:footerReference w:type="default" r:id="rId14"/>
      <w:pgSz w:w="11906" w:h="16838"/>
      <w:pgMar w:top="2232" w:right="1133" w:bottom="1985" w:left="1417" w:header="142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C0B3F" w:rsidRDefault="00DC0B3F" w:rsidP="00C9785D">
      <w:r>
        <w:separator/>
      </w:r>
    </w:p>
  </w:endnote>
  <w:endnote w:type="continuationSeparator" w:id="1">
    <w:p w:rsidR="00DC0B3F" w:rsidRDefault="00DC0B3F" w:rsidP="00C9785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427A" w:rsidRDefault="0018427A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427A" w:rsidRDefault="0018427A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427A" w:rsidRDefault="0018427A">
    <w:pPr>
      <w:pStyle w:val="Pieddepage"/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57374" w:rsidRDefault="00F57374">
    <w:pPr>
      <w:pStyle w:val="Pieddepage"/>
    </w:pPr>
    <w:r>
      <w:rPr>
        <w:noProof/>
        <w:lang w:eastAsia="fr-F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column">
            <wp:posOffset>-894715</wp:posOffset>
          </wp:positionH>
          <wp:positionV relativeFrom="paragraph">
            <wp:posOffset>-532130</wp:posOffset>
          </wp:positionV>
          <wp:extent cx="7537450" cy="1118870"/>
          <wp:effectExtent l="19050" t="0" r="6350" b="0"/>
          <wp:wrapNone/>
          <wp:docPr id="3" name="Image 1" descr="Modèle entête de page fn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odèle entête de page fnl.jpg"/>
                  <pic:cNvPicPr/>
                </pic:nvPicPr>
                <pic:blipFill>
                  <a:blip r:embed="rId1"/>
                  <a:srcRect t="89501"/>
                  <a:stretch>
                    <a:fillRect/>
                  </a:stretch>
                </pic:blipFill>
                <pic:spPr>
                  <a:xfrm>
                    <a:off x="0" y="0"/>
                    <a:ext cx="7537450" cy="11188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C0B3F" w:rsidRDefault="00DC0B3F" w:rsidP="00C9785D">
      <w:r>
        <w:separator/>
      </w:r>
    </w:p>
  </w:footnote>
  <w:footnote w:type="continuationSeparator" w:id="1">
    <w:p w:rsidR="00DC0B3F" w:rsidRDefault="00DC0B3F" w:rsidP="00C9785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427A" w:rsidRDefault="0018427A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427A" w:rsidRDefault="0018427A">
    <w:pPr>
      <w:pStyle w:val="En-tte"/>
    </w:pPr>
    <w:r>
      <w:rPr>
        <w:noProof/>
        <w:lang w:eastAsia="fr-F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-894715</wp:posOffset>
          </wp:positionH>
          <wp:positionV relativeFrom="paragraph">
            <wp:posOffset>-278130</wp:posOffset>
          </wp:positionV>
          <wp:extent cx="7537450" cy="10658475"/>
          <wp:effectExtent l="19050" t="0" r="6350" b="0"/>
          <wp:wrapNone/>
          <wp:docPr id="2" name="Image 1" descr="Modèle entête de page fn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odèle entête de page fnl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37450" cy="10658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C9785D" w:rsidRDefault="00F816B6">
    <w:pPr>
      <w:pStyle w:val="En-tt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95585" type="#_x0000_t202" style="position:absolute;margin-left:-10.15pt;margin-top:63.55pt;width:87.05pt;height:23.9pt;z-index:251663360" strokecolor="white [3212]">
          <v:textbox style="mso-next-textbox:#_x0000_s195585">
            <w:txbxContent>
              <w:p w:rsidR="0018427A" w:rsidRPr="0018427A" w:rsidRDefault="0018427A" w:rsidP="0018427A">
                <w:pPr>
                  <w:pStyle w:val="En-tte"/>
                  <w:rPr>
                    <w:rFonts w:asciiTheme="minorBidi" w:hAnsiTheme="minorBidi"/>
                    <w:b/>
                    <w:bCs/>
                    <w:szCs w:val="12"/>
                  </w:rPr>
                </w:pPr>
                <w:r w:rsidRPr="0018427A">
                  <w:rPr>
                    <w:rFonts w:asciiTheme="minorBidi" w:hAnsiTheme="minorBidi"/>
                    <w:b/>
                    <w:bCs/>
                    <w:szCs w:val="12"/>
                  </w:rPr>
                  <w:t>F Pr-RH-03</w:t>
                </w:r>
              </w:p>
              <w:p w:rsidR="0018427A" w:rsidRPr="0018427A" w:rsidRDefault="0018427A"/>
            </w:txbxContent>
          </v:textbox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427A" w:rsidRDefault="0018427A">
    <w:pPr>
      <w:pStyle w:val="En-tte"/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55C9" w:rsidRDefault="005555C9">
    <w:pPr>
      <w:pStyle w:val="En-tte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attachedTemplate r:id="rId1"/>
  <w:defaultTabStop w:val="708"/>
  <w:hyphenationZone w:val="425"/>
  <w:characterSpacingControl w:val="doNotCompress"/>
  <w:hdrShapeDefaults>
    <o:shapedefaults v:ext="edit" spidmax="227330">
      <o:colormenu v:ext="edit" strokecolor="none [3212]"/>
    </o:shapedefaults>
    <o:shapelayout v:ext="edit">
      <o:idmap v:ext="edit" data="191"/>
    </o:shapelayout>
  </w:hdrShapeDefaults>
  <w:footnotePr>
    <w:footnote w:id="0"/>
    <w:footnote w:id="1"/>
  </w:footnotePr>
  <w:endnotePr>
    <w:endnote w:id="0"/>
    <w:endnote w:id="1"/>
  </w:endnotePr>
  <w:compat/>
  <w:rsids>
    <w:rsidRoot w:val="00F57374"/>
    <w:rsid w:val="00003EAB"/>
    <w:rsid w:val="00004C57"/>
    <w:rsid w:val="00015C08"/>
    <w:rsid w:val="000168A8"/>
    <w:rsid w:val="00016EB9"/>
    <w:rsid w:val="00022942"/>
    <w:rsid w:val="00022CA0"/>
    <w:rsid w:val="000241B5"/>
    <w:rsid w:val="000318AF"/>
    <w:rsid w:val="000337AB"/>
    <w:rsid w:val="00035963"/>
    <w:rsid w:val="00045494"/>
    <w:rsid w:val="0005129C"/>
    <w:rsid w:val="000562C2"/>
    <w:rsid w:val="00056AF0"/>
    <w:rsid w:val="00065607"/>
    <w:rsid w:val="00067F8D"/>
    <w:rsid w:val="000730B0"/>
    <w:rsid w:val="0007598C"/>
    <w:rsid w:val="00075B41"/>
    <w:rsid w:val="00076A14"/>
    <w:rsid w:val="00091C36"/>
    <w:rsid w:val="00091D79"/>
    <w:rsid w:val="000932F2"/>
    <w:rsid w:val="000939DA"/>
    <w:rsid w:val="0009792C"/>
    <w:rsid w:val="000A0C1A"/>
    <w:rsid w:val="000A46AB"/>
    <w:rsid w:val="000B7A5D"/>
    <w:rsid w:val="000C2005"/>
    <w:rsid w:val="000C56E2"/>
    <w:rsid w:val="000C70B4"/>
    <w:rsid w:val="000D3606"/>
    <w:rsid w:val="000E42D4"/>
    <w:rsid w:val="000E5058"/>
    <w:rsid w:val="00103066"/>
    <w:rsid w:val="00111E1E"/>
    <w:rsid w:val="00123226"/>
    <w:rsid w:val="00123B1C"/>
    <w:rsid w:val="00130216"/>
    <w:rsid w:val="00131FDC"/>
    <w:rsid w:val="00132641"/>
    <w:rsid w:val="001327E5"/>
    <w:rsid w:val="00140C0B"/>
    <w:rsid w:val="001434F9"/>
    <w:rsid w:val="00150BFB"/>
    <w:rsid w:val="0015342D"/>
    <w:rsid w:val="00163BAD"/>
    <w:rsid w:val="00172700"/>
    <w:rsid w:val="0018427A"/>
    <w:rsid w:val="0019466A"/>
    <w:rsid w:val="001A3435"/>
    <w:rsid w:val="001A4BEF"/>
    <w:rsid w:val="001A54D3"/>
    <w:rsid w:val="001C6A06"/>
    <w:rsid w:val="001D2D0E"/>
    <w:rsid w:val="001E78A4"/>
    <w:rsid w:val="001F42B0"/>
    <w:rsid w:val="00203D43"/>
    <w:rsid w:val="00206592"/>
    <w:rsid w:val="00210F31"/>
    <w:rsid w:val="00231C21"/>
    <w:rsid w:val="00237EFE"/>
    <w:rsid w:val="002463A4"/>
    <w:rsid w:val="00246CDA"/>
    <w:rsid w:val="00253888"/>
    <w:rsid w:val="0026021B"/>
    <w:rsid w:val="00265D5B"/>
    <w:rsid w:val="00273137"/>
    <w:rsid w:val="00274469"/>
    <w:rsid w:val="0028260A"/>
    <w:rsid w:val="002827E7"/>
    <w:rsid w:val="00292D8F"/>
    <w:rsid w:val="002B3ED2"/>
    <w:rsid w:val="002C35C1"/>
    <w:rsid w:val="002C4F82"/>
    <w:rsid w:val="002C677A"/>
    <w:rsid w:val="002C6E85"/>
    <w:rsid w:val="002D22AD"/>
    <w:rsid w:val="002E12AD"/>
    <w:rsid w:val="002F118B"/>
    <w:rsid w:val="002F48C6"/>
    <w:rsid w:val="002F5A08"/>
    <w:rsid w:val="0031029D"/>
    <w:rsid w:val="00313690"/>
    <w:rsid w:val="00320C6E"/>
    <w:rsid w:val="00322544"/>
    <w:rsid w:val="00337BBC"/>
    <w:rsid w:val="0034602C"/>
    <w:rsid w:val="00370D3D"/>
    <w:rsid w:val="00372953"/>
    <w:rsid w:val="00373409"/>
    <w:rsid w:val="0037671C"/>
    <w:rsid w:val="00385611"/>
    <w:rsid w:val="003A5C84"/>
    <w:rsid w:val="003B15EF"/>
    <w:rsid w:val="003B64E8"/>
    <w:rsid w:val="003D0D98"/>
    <w:rsid w:val="003D3B0B"/>
    <w:rsid w:val="003E06FD"/>
    <w:rsid w:val="003E3C1F"/>
    <w:rsid w:val="0040143F"/>
    <w:rsid w:val="00410F1B"/>
    <w:rsid w:val="00413B53"/>
    <w:rsid w:val="00420AC6"/>
    <w:rsid w:val="00427BB1"/>
    <w:rsid w:val="00432CC1"/>
    <w:rsid w:val="0044030A"/>
    <w:rsid w:val="0044386D"/>
    <w:rsid w:val="00443A88"/>
    <w:rsid w:val="00455235"/>
    <w:rsid w:val="00456948"/>
    <w:rsid w:val="00467B96"/>
    <w:rsid w:val="004702B6"/>
    <w:rsid w:val="00485B20"/>
    <w:rsid w:val="00491983"/>
    <w:rsid w:val="004932AA"/>
    <w:rsid w:val="004A0363"/>
    <w:rsid w:val="004A5AC3"/>
    <w:rsid w:val="004B5612"/>
    <w:rsid w:val="004B79DD"/>
    <w:rsid w:val="004D3DC5"/>
    <w:rsid w:val="004E044D"/>
    <w:rsid w:val="004E0CEC"/>
    <w:rsid w:val="004E2008"/>
    <w:rsid w:val="004E2140"/>
    <w:rsid w:val="004E2676"/>
    <w:rsid w:val="004F0816"/>
    <w:rsid w:val="004F7ABF"/>
    <w:rsid w:val="00506DC2"/>
    <w:rsid w:val="00507120"/>
    <w:rsid w:val="00525D4E"/>
    <w:rsid w:val="00527C10"/>
    <w:rsid w:val="0053523B"/>
    <w:rsid w:val="00535932"/>
    <w:rsid w:val="00536C4C"/>
    <w:rsid w:val="0054100B"/>
    <w:rsid w:val="00542052"/>
    <w:rsid w:val="0054418E"/>
    <w:rsid w:val="00546359"/>
    <w:rsid w:val="005555C9"/>
    <w:rsid w:val="00566F35"/>
    <w:rsid w:val="005703D9"/>
    <w:rsid w:val="005725A3"/>
    <w:rsid w:val="00573391"/>
    <w:rsid w:val="005735F6"/>
    <w:rsid w:val="0057748D"/>
    <w:rsid w:val="005813D9"/>
    <w:rsid w:val="005A3FA0"/>
    <w:rsid w:val="005B0770"/>
    <w:rsid w:val="005B361D"/>
    <w:rsid w:val="005B5E25"/>
    <w:rsid w:val="005B7AC2"/>
    <w:rsid w:val="005C38DF"/>
    <w:rsid w:val="005C3FE5"/>
    <w:rsid w:val="005C6D99"/>
    <w:rsid w:val="005D24A4"/>
    <w:rsid w:val="005D3096"/>
    <w:rsid w:val="005E0F13"/>
    <w:rsid w:val="005E355F"/>
    <w:rsid w:val="005F6B99"/>
    <w:rsid w:val="005F761B"/>
    <w:rsid w:val="00606B02"/>
    <w:rsid w:val="00614522"/>
    <w:rsid w:val="00623CFA"/>
    <w:rsid w:val="00636891"/>
    <w:rsid w:val="00646CA6"/>
    <w:rsid w:val="00647011"/>
    <w:rsid w:val="00651FAE"/>
    <w:rsid w:val="006649D5"/>
    <w:rsid w:val="00666674"/>
    <w:rsid w:val="006677EB"/>
    <w:rsid w:val="00675537"/>
    <w:rsid w:val="00682D59"/>
    <w:rsid w:val="006866E9"/>
    <w:rsid w:val="006874E6"/>
    <w:rsid w:val="00696CCA"/>
    <w:rsid w:val="00697A1E"/>
    <w:rsid w:val="006A069C"/>
    <w:rsid w:val="006A72C9"/>
    <w:rsid w:val="006A7B99"/>
    <w:rsid w:val="006B7D35"/>
    <w:rsid w:val="006B7D8E"/>
    <w:rsid w:val="006C44D4"/>
    <w:rsid w:val="006C475A"/>
    <w:rsid w:val="006D14CC"/>
    <w:rsid w:val="006D762C"/>
    <w:rsid w:val="006F4652"/>
    <w:rsid w:val="006F488D"/>
    <w:rsid w:val="006F6973"/>
    <w:rsid w:val="00700121"/>
    <w:rsid w:val="00701915"/>
    <w:rsid w:val="00707FC6"/>
    <w:rsid w:val="0071250A"/>
    <w:rsid w:val="00716F47"/>
    <w:rsid w:val="0072428E"/>
    <w:rsid w:val="007274A3"/>
    <w:rsid w:val="00735F72"/>
    <w:rsid w:val="007477E3"/>
    <w:rsid w:val="00751F6C"/>
    <w:rsid w:val="0075394D"/>
    <w:rsid w:val="00753B2C"/>
    <w:rsid w:val="00757FDF"/>
    <w:rsid w:val="0076463A"/>
    <w:rsid w:val="0076530A"/>
    <w:rsid w:val="00765C1A"/>
    <w:rsid w:val="00774900"/>
    <w:rsid w:val="0079638C"/>
    <w:rsid w:val="007A208F"/>
    <w:rsid w:val="007B0458"/>
    <w:rsid w:val="007B0D95"/>
    <w:rsid w:val="007C39E9"/>
    <w:rsid w:val="007D42D4"/>
    <w:rsid w:val="007D4FB3"/>
    <w:rsid w:val="007E38A1"/>
    <w:rsid w:val="007E651A"/>
    <w:rsid w:val="007F0482"/>
    <w:rsid w:val="007F257C"/>
    <w:rsid w:val="008126D6"/>
    <w:rsid w:val="0082313A"/>
    <w:rsid w:val="00823309"/>
    <w:rsid w:val="008354A3"/>
    <w:rsid w:val="00850813"/>
    <w:rsid w:val="00851B4C"/>
    <w:rsid w:val="008520D2"/>
    <w:rsid w:val="00856ADB"/>
    <w:rsid w:val="00864D7E"/>
    <w:rsid w:val="0087380C"/>
    <w:rsid w:val="00873EDB"/>
    <w:rsid w:val="008808E1"/>
    <w:rsid w:val="00880D09"/>
    <w:rsid w:val="00884AA0"/>
    <w:rsid w:val="00885891"/>
    <w:rsid w:val="00886E30"/>
    <w:rsid w:val="00893BA3"/>
    <w:rsid w:val="008A7562"/>
    <w:rsid w:val="008C62FA"/>
    <w:rsid w:val="008D2E3D"/>
    <w:rsid w:val="008D31D9"/>
    <w:rsid w:val="008E3F96"/>
    <w:rsid w:val="008F0C25"/>
    <w:rsid w:val="008F50C8"/>
    <w:rsid w:val="00903988"/>
    <w:rsid w:val="009116E2"/>
    <w:rsid w:val="00920761"/>
    <w:rsid w:val="0092205D"/>
    <w:rsid w:val="00922194"/>
    <w:rsid w:val="00924DB8"/>
    <w:rsid w:val="0093547A"/>
    <w:rsid w:val="00943C78"/>
    <w:rsid w:val="00974D63"/>
    <w:rsid w:val="00975542"/>
    <w:rsid w:val="00982B93"/>
    <w:rsid w:val="00987CAF"/>
    <w:rsid w:val="00991895"/>
    <w:rsid w:val="009A59BA"/>
    <w:rsid w:val="009B2E54"/>
    <w:rsid w:val="009C7E1E"/>
    <w:rsid w:val="009D2D7B"/>
    <w:rsid w:val="009D369A"/>
    <w:rsid w:val="009E1F57"/>
    <w:rsid w:val="009F0CB4"/>
    <w:rsid w:val="00A03335"/>
    <w:rsid w:val="00A115E0"/>
    <w:rsid w:val="00A2195F"/>
    <w:rsid w:val="00A25994"/>
    <w:rsid w:val="00A26EB4"/>
    <w:rsid w:val="00A35F6E"/>
    <w:rsid w:val="00A37F5A"/>
    <w:rsid w:val="00A4556C"/>
    <w:rsid w:val="00A65C6F"/>
    <w:rsid w:val="00A72378"/>
    <w:rsid w:val="00A862CE"/>
    <w:rsid w:val="00A87237"/>
    <w:rsid w:val="00A908EB"/>
    <w:rsid w:val="00AA3F8D"/>
    <w:rsid w:val="00AA474E"/>
    <w:rsid w:val="00AA5393"/>
    <w:rsid w:val="00AB22B8"/>
    <w:rsid w:val="00AB50BD"/>
    <w:rsid w:val="00AC066A"/>
    <w:rsid w:val="00AC2635"/>
    <w:rsid w:val="00AD2361"/>
    <w:rsid w:val="00AE4016"/>
    <w:rsid w:val="00AE7233"/>
    <w:rsid w:val="00AF04CB"/>
    <w:rsid w:val="00B252AE"/>
    <w:rsid w:val="00B352AB"/>
    <w:rsid w:val="00B35D00"/>
    <w:rsid w:val="00B422D9"/>
    <w:rsid w:val="00B44D72"/>
    <w:rsid w:val="00B54459"/>
    <w:rsid w:val="00B5549F"/>
    <w:rsid w:val="00B5570F"/>
    <w:rsid w:val="00B71D4D"/>
    <w:rsid w:val="00B7574D"/>
    <w:rsid w:val="00B759F0"/>
    <w:rsid w:val="00B961BA"/>
    <w:rsid w:val="00BA4C71"/>
    <w:rsid w:val="00BA5F89"/>
    <w:rsid w:val="00BC0DEC"/>
    <w:rsid w:val="00BD3272"/>
    <w:rsid w:val="00BD65E5"/>
    <w:rsid w:val="00BE23DF"/>
    <w:rsid w:val="00BE69B0"/>
    <w:rsid w:val="00C00B8E"/>
    <w:rsid w:val="00C050A3"/>
    <w:rsid w:val="00C07F8B"/>
    <w:rsid w:val="00C14E28"/>
    <w:rsid w:val="00C15200"/>
    <w:rsid w:val="00C16BF9"/>
    <w:rsid w:val="00C40EBB"/>
    <w:rsid w:val="00C469FF"/>
    <w:rsid w:val="00C63B85"/>
    <w:rsid w:val="00C6713F"/>
    <w:rsid w:val="00C67CFF"/>
    <w:rsid w:val="00C73C41"/>
    <w:rsid w:val="00C74AF0"/>
    <w:rsid w:val="00C7752B"/>
    <w:rsid w:val="00C90EBF"/>
    <w:rsid w:val="00C96814"/>
    <w:rsid w:val="00C9785D"/>
    <w:rsid w:val="00CA43A3"/>
    <w:rsid w:val="00CA758E"/>
    <w:rsid w:val="00CB06A1"/>
    <w:rsid w:val="00CB1256"/>
    <w:rsid w:val="00CC061C"/>
    <w:rsid w:val="00CC50D8"/>
    <w:rsid w:val="00CC7A2A"/>
    <w:rsid w:val="00CE6F57"/>
    <w:rsid w:val="00CE79F0"/>
    <w:rsid w:val="00CF29B3"/>
    <w:rsid w:val="00CF7BFA"/>
    <w:rsid w:val="00D00FDE"/>
    <w:rsid w:val="00D066C6"/>
    <w:rsid w:val="00D10AB9"/>
    <w:rsid w:val="00D119F8"/>
    <w:rsid w:val="00D179BB"/>
    <w:rsid w:val="00D21DE9"/>
    <w:rsid w:val="00D360AD"/>
    <w:rsid w:val="00D43580"/>
    <w:rsid w:val="00D44BB0"/>
    <w:rsid w:val="00D508D6"/>
    <w:rsid w:val="00D52C86"/>
    <w:rsid w:val="00D559BD"/>
    <w:rsid w:val="00D55C7A"/>
    <w:rsid w:val="00D568D1"/>
    <w:rsid w:val="00D57F2A"/>
    <w:rsid w:val="00D63252"/>
    <w:rsid w:val="00D654AA"/>
    <w:rsid w:val="00D677C6"/>
    <w:rsid w:val="00D71E1B"/>
    <w:rsid w:val="00D71E79"/>
    <w:rsid w:val="00D72A0E"/>
    <w:rsid w:val="00D7540E"/>
    <w:rsid w:val="00DA5706"/>
    <w:rsid w:val="00DB1649"/>
    <w:rsid w:val="00DC0B3F"/>
    <w:rsid w:val="00DC1522"/>
    <w:rsid w:val="00DC16D5"/>
    <w:rsid w:val="00DC227E"/>
    <w:rsid w:val="00DD0DEF"/>
    <w:rsid w:val="00DD5022"/>
    <w:rsid w:val="00DD5A4E"/>
    <w:rsid w:val="00DD62D1"/>
    <w:rsid w:val="00DE2C28"/>
    <w:rsid w:val="00DE5BAD"/>
    <w:rsid w:val="00DF328E"/>
    <w:rsid w:val="00E1103A"/>
    <w:rsid w:val="00E22F29"/>
    <w:rsid w:val="00E32BB9"/>
    <w:rsid w:val="00E40E33"/>
    <w:rsid w:val="00E5322E"/>
    <w:rsid w:val="00E6573A"/>
    <w:rsid w:val="00E76671"/>
    <w:rsid w:val="00E83800"/>
    <w:rsid w:val="00E907F6"/>
    <w:rsid w:val="00E916D5"/>
    <w:rsid w:val="00E954FB"/>
    <w:rsid w:val="00EA4C0E"/>
    <w:rsid w:val="00EB1B5E"/>
    <w:rsid w:val="00EB5EBE"/>
    <w:rsid w:val="00ED6B6D"/>
    <w:rsid w:val="00EE211F"/>
    <w:rsid w:val="00EE3037"/>
    <w:rsid w:val="00EF2C47"/>
    <w:rsid w:val="00F27391"/>
    <w:rsid w:val="00F3307A"/>
    <w:rsid w:val="00F5014C"/>
    <w:rsid w:val="00F57374"/>
    <w:rsid w:val="00F575E9"/>
    <w:rsid w:val="00F617B9"/>
    <w:rsid w:val="00F7307E"/>
    <w:rsid w:val="00F77333"/>
    <w:rsid w:val="00F816B6"/>
    <w:rsid w:val="00F87D00"/>
    <w:rsid w:val="00F91EB6"/>
    <w:rsid w:val="00F97864"/>
    <w:rsid w:val="00FA0408"/>
    <w:rsid w:val="00FC2AAC"/>
    <w:rsid w:val="00FC71E3"/>
    <w:rsid w:val="00FE30D7"/>
    <w:rsid w:val="00FE53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7330">
      <o:colormenu v:ext="edit" strokecolor="none [3212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57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A5C8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A5C84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nhideWhenUsed/>
    <w:rsid w:val="00C9785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-tteCar">
    <w:name w:val="En-tête Car"/>
    <w:basedOn w:val="Policepardfaut"/>
    <w:link w:val="En-tte"/>
    <w:uiPriority w:val="99"/>
    <w:semiHidden/>
    <w:rsid w:val="00C9785D"/>
  </w:style>
  <w:style w:type="paragraph" w:styleId="Pieddepage">
    <w:name w:val="footer"/>
    <w:basedOn w:val="Normal"/>
    <w:link w:val="PieddepageCar"/>
    <w:uiPriority w:val="99"/>
    <w:semiHidden/>
    <w:unhideWhenUsed/>
    <w:rsid w:val="00C9785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depageCar">
    <w:name w:val="Pied de page Car"/>
    <w:basedOn w:val="Policepardfaut"/>
    <w:link w:val="Pieddepage"/>
    <w:uiPriority w:val="99"/>
    <w:semiHidden/>
    <w:rsid w:val="00C9785D"/>
  </w:style>
  <w:style w:type="paragraph" w:styleId="Paragraphedeliste">
    <w:name w:val="List Paragraph"/>
    <w:basedOn w:val="Normal"/>
    <w:uiPriority w:val="34"/>
    <w:qFormat/>
    <w:rsid w:val="006B7D35"/>
    <w:pPr>
      <w:ind w:left="720"/>
      <w:contextualSpacing/>
    </w:pPr>
  </w:style>
  <w:style w:type="paragraph" w:styleId="Retraitcorpsdetexte">
    <w:name w:val="Body Text Indent"/>
    <w:basedOn w:val="Normal"/>
    <w:link w:val="RetraitcorpsdetexteCar"/>
    <w:rsid w:val="00D72A0E"/>
    <w:pPr>
      <w:widowControl w:val="0"/>
      <w:ind w:firstLine="1134"/>
      <w:jc w:val="both"/>
    </w:pPr>
    <w:rPr>
      <w:rFonts w:ascii="Book Antiqua" w:hAnsi="Book Antiqua"/>
      <w:snapToGrid w:val="0"/>
      <w:sz w:val="28"/>
      <w:szCs w:val="33"/>
      <w:lang w:eastAsia="en-US"/>
    </w:rPr>
  </w:style>
  <w:style w:type="character" w:customStyle="1" w:styleId="RetraitcorpsdetexteCar">
    <w:name w:val="Retrait corps de texte Car"/>
    <w:basedOn w:val="Policepardfaut"/>
    <w:link w:val="Retraitcorpsdetexte"/>
    <w:rsid w:val="00D72A0E"/>
    <w:rPr>
      <w:rFonts w:ascii="Book Antiqua" w:eastAsia="Times New Roman" w:hAnsi="Book Antiqua" w:cs="Times New Roman"/>
      <w:snapToGrid w:val="0"/>
      <w:sz w:val="28"/>
      <w:szCs w:val="3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Ent&#234;te%20de%20lettre%20AUO%20MODEL%20-%20Copie%20-%20Copie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0A252C-6BAA-4CE4-9AF7-7A79AD4B98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Entête de lettre AUO MODEL - Copie - Copie.dotx</Template>
  <TotalTime>1</TotalTime>
  <Pages>88</Pages>
  <Words>4801</Words>
  <Characters>26406</Characters>
  <Application>Microsoft Office Word</Application>
  <DocSecurity>0</DocSecurity>
  <Lines>220</Lines>
  <Paragraphs>62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31145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2026-06-19T08:16:00Z</cp:lastPrinted>
  <dcterms:created xsi:type="dcterms:W3CDTF">2026-06-19T08:27:00Z</dcterms:created>
  <dcterms:modified xsi:type="dcterms:W3CDTF">2026-06-19T08:27:00Z</dcterms:modified>
</cp:coreProperties>
</file>